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20AD3BE6" w:rsidR="000035F9" w:rsidRPr="00434074" w:rsidRDefault="001D4198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 xml:space="preserve">Project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  <w:r>
              <w:rPr>
                <w:rFonts w:ascii="Arial" w:hAnsi="Arial" w:cs="Arial"/>
                <w:b/>
                <w:sz w:val="32"/>
              </w:rPr>
              <w:t>ation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2069" w14:textId="56A3DFA9" w:rsidR="000035F9" w:rsidRDefault="00A531AA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A531AA">
              <w:rPr>
                <w:rFonts w:ascii="Arial Narrow" w:hAnsi="Arial Narrow" w:cs="Tahoma"/>
                <w:sz w:val="36"/>
              </w:rPr>
              <w:t>COMP6176049</w:t>
            </w:r>
          </w:p>
          <w:p w14:paraId="36656A16" w14:textId="24758256" w:rsidR="000035F9" w:rsidRPr="00876A58" w:rsidRDefault="00A531AA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Human Computer Interaction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2D34CB59" w:rsidR="000035F9" w:rsidRPr="00227331" w:rsidRDefault="00A531AA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Even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1D4198">
              <w:rPr>
                <w:rFonts w:ascii="Arial" w:hAnsi="Arial" w:cs="Arial"/>
                <w:iCs/>
                <w:sz w:val="20"/>
                <w:szCs w:val="20"/>
              </w:rPr>
              <w:t>202</w:t>
            </w:r>
            <w:r w:rsidR="00DF0F8A">
              <w:rPr>
                <w:rFonts w:ascii="Arial" w:hAnsi="Arial" w:cs="Arial"/>
                <w:iCs/>
                <w:sz w:val="20"/>
                <w:szCs w:val="20"/>
              </w:rPr>
              <w:t>1</w:t>
            </w:r>
            <w:r w:rsidR="001D4198">
              <w:rPr>
                <w:rFonts w:ascii="Arial" w:hAnsi="Arial" w:cs="Arial"/>
                <w:iCs/>
                <w:sz w:val="20"/>
                <w:szCs w:val="20"/>
              </w:rPr>
              <w:t>/202</w:t>
            </w:r>
            <w:r w:rsidR="00DF0F8A">
              <w:rPr>
                <w:rFonts w:ascii="Arial" w:hAnsi="Arial" w:cs="Arial"/>
                <w:iCs/>
                <w:sz w:val="20"/>
                <w:szCs w:val="20"/>
              </w:rPr>
              <w:t>2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26C52FDB" w:rsidR="009F37DD" w:rsidRPr="00740F48" w:rsidRDefault="00A531AA" w:rsidP="002F11B8">
      <w:pPr>
        <w:spacing w:line="360" w:lineRule="auto"/>
        <w:ind w:firstLine="360"/>
        <w:rPr>
          <w:sz w:val="28"/>
          <w:szCs w:val="28"/>
        </w:rPr>
      </w:pPr>
      <w:proofErr w:type="spellStart"/>
      <w:r>
        <w:t>Fi</w:t>
      </w:r>
      <w:r w:rsidR="00EF23C2">
        <w:t>S</w:t>
      </w:r>
      <w:r>
        <w:t>H</w:t>
      </w:r>
      <w:r w:rsidR="00EF23C2">
        <w:t>e</w:t>
      </w:r>
      <w:proofErr w:type="spellEnd"/>
      <w:r w:rsidR="00EF23C2">
        <w:t xml:space="preserve"> </w:t>
      </w:r>
      <w:proofErr w:type="spellStart"/>
      <w:r w:rsidR="00EF23C2">
        <w:t>Coorporation</w:t>
      </w:r>
      <w:proofErr w:type="spellEnd"/>
      <w:r w:rsidR="00EF23C2">
        <w:t xml:space="preserve"> Website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6982586A" w:rsidR="00740F48" w:rsidRPr="009F37DD" w:rsidRDefault="00C70A8F" w:rsidP="00C70A8F">
      <w:pPr>
        <w:spacing w:line="360" w:lineRule="auto"/>
        <w:ind w:left="360"/>
      </w:pPr>
      <w:r>
        <w:t xml:space="preserve">Project </w:t>
      </w:r>
      <w:proofErr w:type="spellStart"/>
      <w:r w:rsidR="00A531AA">
        <w:t>Fi</w:t>
      </w:r>
      <w:r w:rsidR="00EF23C2">
        <w:t>S</w:t>
      </w:r>
      <w:r w:rsidR="00A531AA">
        <w:t>H</w:t>
      </w:r>
      <w:r w:rsidR="00EF23C2">
        <w:t>e</w:t>
      </w:r>
      <w:proofErr w:type="spellEnd"/>
      <w:r>
        <w:t xml:space="preserve"> </w:t>
      </w:r>
      <w:proofErr w:type="spellStart"/>
      <w:r>
        <w:t>ini</w:t>
      </w:r>
      <w:proofErr w:type="spellEnd"/>
      <w:r w:rsidR="001D4198">
        <w:t xml:space="preserve"> m</w:t>
      </w:r>
      <w:proofErr w:type="spellStart"/>
      <w:r w:rsidR="001D4198">
        <w:t>erupakan</w:t>
      </w:r>
      <w:proofErr w:type="spellEnd"/>
      <w:r w:rsidR="001D4198">
        <w:t xml:space="preserve"> </w:t>
      </w:r>
      <w:r>
        <w:t xml:space="preserve">website </w:t>
      </w:r>
      <w:r w:rsidRPr="00C70A8F">
        <w:t>company profile</w:t>
      </w:r>
      <w:r>
        <w:t xml:space="preserve">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FiSHe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bergerak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pengadaan</w:t>
      </w:r>
      <w:proofErr w:type="spellEnd"/>
      <w:r>
        <w:t xml:space="preserve"> </w:t>
      </w:r>
      <w:proofErr w:type="spellStart"/>
      <w:r>
        <w:t>akuarium</w:t>
      </w:r>
      <w:proofErr w:type="spellEnd"/>
      <w:r>
        <w:t xml:space="preserve">, </w:t>
      </w:r>
      <w:proofErr w:type="spellStart"/>
      <w:r>
        <w:t>dekorasi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air dan </w:t>
      </w:r>
      <w:proofErr w:type="spellStart"/>
      <w:r>
        <w:t>ikan</w:t>
      </w:r>
      <w:proofErr w:type="spellEnd"/>
      <w:r>
        <w:t xml:space="preserve"> </w:t>
      </w:r>
      <w:proofErr w:type="spellStart"/>
      <w:r>
        <w:t>hias</w:t>
      </w:r>
      <w:proofErr w:type="spellEnd"/>
      <w:r>
        <w:t xml:space="preserve">.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5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fungsi-fungsinya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>.</w:t>
      </w:r>
    </w:p>
    <w:p w14:paraId="229855B6" w14:textId="3BFE6B5E" w:rsidR="00C70A8F" w:rsidRDefault="003F34E7" w:rsidP="00C70A8F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2A69D655" w14:textId="48ECB0D6" w:rsidR="00C70A8F" w:rsidRPr="00C70A8F" w:rsidRDefault="00C70A8F" w:rsidP="00C70A8F">
      <w:pPr>
        <w:pStyle w:val="Style1"/>
        <w:numPr>
          <w:ilvl w:val="0"/>
          <w:numId w:val="25"/>
        </w:numPr>
        <w:spacing w:before="0"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70A8F">
        <w:rPr>
          <w:rFonts w:ascii="Times New Roman" w:hAnsi="Times New Roman" w:cs="Times New Roman"/>
          <w:b w:val="0"/>
          <w:bCs w:val="0"/>
          <w:sz w:val="24"/>
          <w:szCs w:val="24"/>
        </w:rPr>
        <w:t>Home Page</w:t>
      </w:r>
    </w:p>
    <w:p w14:paraId="3B48D656" w14:textId="408FDCFA" w:rsidR="00C70A8F" w:rsidRDefault="005561F2" w:rsidP="005561F2">
      <w:pPr>
        <w:ind w:left="720"/>
      </w:pPr>
      <w:r>
        <w:rPr>
          <w:noProof/>
        </w:rPr>
        <w:drawing>
          <wp:inline distT="0" distB="0" distL="0" distR="0" wp14:anchorId="15F764AA" wp14:editId="24D216E1">
            <wp:extent cx="5569053" cy="2618740"/>
            <wp:effectExtent l="152400" t="152400" r="355600" b="3530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072" cy="2628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D3A7C" w14:textId="1BA25DAD" w:rsidR="005561F2" w:rsidRDefault="005561F2" w:rsidP="005561F2">
      <w:pPr>
        <w:spacing w:line="360" w:lineRule="auto"/>
        <w:ind w:left="1080"/>
      </w:pPr>
      <w:proofErr w:type="spellStart"/>
      <w:r>
        <w:t>Dalam</w:t>
      </w:r>
      <w:proofErr w:type="spellEnd"/>
      <w:r>
        <w:t xml:space="preserve"> page home </w:t>
      </w:r>
      <w:proofErr w:type="spellStart"/>
      <w:r>
        <w:t>ini</w:t>
      </w:r>
      <w:proofErr w:type="spellEnd"/>
      <w:r>
        <w:t xml:space="preserve">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FiSHe</w:t>
      </w:r>
      <w:proofErr w:type="spellEnd"/>
      <w:r>
        <w:t xml:space="preserve"> dan </w:t>
      </w:r>
      <w:proofErr w:type="spellStart"/>
      <w:r>
        <w:t>sebuah</w:t>
      </w:r>
      <w:proofErr w:type="spellEnd"/>
      <w:r>
        <w:t xml:space="preserve"> image carousel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update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page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navbar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page </w:t>
      </w:r>
      <w:proofErr w:type="spellStart"/>
      <w:r>
        <w:t>discroll</w:t>
      </w:r>
      <w:proofErr w:type="spellEnd"/>
      <w:r>
        <w:t xml:space="preserve"> </w:t>
      </w:r>
      <w:proofErr w:type="spellStart"/>
      <w:r>
        <w:t>kebawah</w:t>
      </w:r>
      <w:proofErr w:type="spellEnd"/>
      <w:r>
        <w:t>.</w:t>
      </w:r>
    </w:p>
    <w:p w14:paraId="43D5908C" w14:textId="77777777" w:rsidR="005561F2" w:rsidRDefault="005561F2" w:rsidP="005561F2"/>
    <w:p w14:paraId="22C50254" w14:textId="74537DDA" w:rsidR="00C70A8F" w:rsidRDefault="00C70A8F" w:rsidP="00C70A8F">
      <w:pPr>
        <w:pStyle w:val="Style1"/>
        <w:numPr>
          <w:ilvl w:val="0"/>
          <w:numId w:val="25"/>
        </w:numPr>
        <w:spacing w:before="0"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Gallery Page</w:t>
      </w:r>
    </w:p>
    <w:p w14:paraId="42100184" w14:textId="615DE06E" w:rsidR="00C70A8F" w:rsidRDefault="005561F2" w:rsidP="005561F2">
      <w:pPr>
        <w:ind w:left="720"/>
      </w:pPr>
      <w:r>
        <w:rPr>
          <w:noProof/>
        </w:rPr>
        <w:drawing>
          <wp:inline distT="0" distB="0" distL="0" distR="0" wp14:anchorId="6D560C36" wp14:editId="71B054A9">
            <wp:extent cx="5522214" cy="2689860"/>
            <wp:effectExtent l="152400" t="152400" r="364490" b="3581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063" cy="27078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0DB4EF" w14:textId="14ACDECB" w:rsidR="005561F2" w:rsidRDefault="005561F2" w:rsidP="005561F2">
      <w:pPr>
        <w:spacing w:line="360" w:lineRule="auto"/>
        <w:ind w:left="1080"/>
      </w:pPr>
      <w:proofErr w:type="spellStart"/>
      <w:r>
        <w:t>Dalam</w:t>
      </w:r>
      <w:proofErr w:type="spellEnd"/>
      <w:r>
        <w:t xml:space="preserve"> page gallery </w:t>
      </w:r>
      <w:proofErr w:type="spellStart"/>
      <w:r>
        <w:t>ini</w:t>
      </w:r>
      <w:proofErr w:type="spellEnd"/>
      <w:r>
        <w:t xml:space="preserve">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preview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produk-produk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. Sebagian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produk-produk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page shop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detail.</w:t>
      </w:r>
    </w:p>
    <w:p w14:paraId="57F29334" w14:textId="77777777" w:rsidR="005561F2" w:rsidRDefault="005561F2" w:rsidP="00C70A8F">
      <w:pPr>
        <w:ind w:left="1080"/>
      </w:pPr>
    </w:p>
    <w:p w14:paraId="0E081134" w14:textId="7B16FF63" w:rsidR="00C70A8F" w:rsidRDefault="00C70A8F" w:rsidP="00C70A8F">
      <w:pPr>
        <w:pStyle w:val="Style1"/>
        <w:numPr>
          <w:ilvl w:val="0"/>
          <w:numId w:val="25"/>
        </w:numPr>
        <w:spacing w:before="0"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Fish Shop Page</w:t>
      </w:r>
    </w:p>
    <w:p w14:paraId="3C508262" w14:textId="026F7D25" w:rsidR="00C70A8F" w:rsidRDefault="005561F2" w:rsidP="005561F2">
      <w:pPr>
        <w:ind w:left="720"/>
      </w:pPr>
      <w:r>
        <w:rPr>
          <w:noProof/>
        </w:rPr>
        <w:drawing>
          <wp:inline distT="0" distB="0" distL="0" distR="0" wp14:anchorId="1B74BCF2" wp14:editId="51BCCB3E">
            <wp:extent cx="5516880" cy="2664883"/>
            <wp:effectExtent l="152400" t="152400" r="369570" b="3644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569" cy="2691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20975D" w14:textId="696C933B" w:rsidR="005561F2" w:rsidRDefault="005561F2" w:rsidP="005561F2">
      <w:pPr>
        <w:spacing w:line="360" w:lineRule="auto"/>
        <w:ind w:left="1080"/>
      </w:pPr>
      <w:proofErr w:type="spellStart"/>
      <w:r>
        <w:t>Dalam</w:t>
      </w:r>
      <w:proofErr w:type="spellEnd"/>
      <w:r>
        <w:t xml:space="preserve"> page fish shop </w:t>
      </w:r>
      <w:proofErr w:type="spellStart"/>
      <w:r>
        <w:t>ini</w:t>
      </w:r>
      <w:proofErr w:type="spellEnd"/>
      <w:r>
        <w:t xml:space="preserve">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ikan</w:t>
      </w:r>
      <w:proofErr w:type="spellEnd"/>
      <w:r>
        <w:t xml:space="preserve"> </w:t>
      </w:r>
      <w:proofErr w:type="spellStart"/>
      <w:r>
        <w:t>hias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dan juga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ikan-ikan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11FC908C" w14:textId="2141FAB4" w:rsidR="005561F2" w:rsidRDefault="005561F2" w:rsidP="00C70A8F">
      <w:pPr>
        <w:ind w:left="1080"/>
      </w:pPr>
    </w:p>
    <w:p w14:paraId="7B3B912F" w14:textId="373DACB3" w:rsidR="005561F2" w:rsidRDefault="005561F2" w:rsidP="00C70A8F">
      <w:pPr>
        <w:ind w:left="1080"/>
      </w:pPr>
    </w:p>
    <w:p w14:paraId="7DF203DF" w14:textId="77777777" w:rsidR="005561F2" w:rsidRDefault="005561F2" w:rsidP="005561F2"/>
    <w:p w14:paraId="2FED14B2" w14:textId="77A6C888" w:rsidR="00C70A8F" w:rsidRDefault="00C70A8F" w:rsidP="00C70A8F">
      <w:pPr>
        <w:pStyle w:val="Style1"/>
        <w:numPr>
          <w:ilvl w:val="0"/>
          <w:numId w:val="25"/>
        </w:numPr>
        <w:spacing w:before="0"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Equipment Shop Page</w:t>
      </w:r>
    </w:p>
    <w:p w14:paraId="54680EED" w14:textId="68196C0D" w:rsidR="00C70A8F" w:rsidRDefault="005561F2" w:rsidP="005561F2">
      <w:pPr>
        <w:ind w:left="720"/>
      </w:pPr>
      <w:r>
        <w:rPr>
          <w:noProof/>
        </w:rPr>
        <w:drawing>
          <wp:inline distT="0" distB="0" distL="0" distR="0" wp14:anchorId="70D22018" wp14:editId="66566101">
            <wp:extent cx="5531485" cy="2712720"/>
            <wp:effectExtent l="152400" t="152400" r="354965" b="3543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769" cy="27221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27295" w14:textId="0673D75A" w:rsidR="005561F2" w:rsidRDefault="005561F2" w:rsidP="005561F2">
      <w:pPr>
        <w:spacing w:line="360" w:lineRule="auto"/>
        <w:ind w:left="1080"/>
      </w:pPr>
      <w:proofErr w:type="spellStart"/>
      <w:r>
        <w:t>Dalam</w:t>
      </w:r>
      <w:proofErr w:type="spellEnd"/>
      <w:r>
        <w:t xml:space="preserve"> page</w:t>
      </w:r>
      <w:r>
        <w:t xml:space="preserve"> equipment</w:t>
      </w:r>
      <w:r>
        <w:t xml:space="preserve"> shop </w:t>
      </w:r>
      <w:proofErr w:type="spellStart"/>
      <w:r>
        <w:t>ini</w:t>
      </w:r>
      <w:proofErr w:type="spellEnd"/>
      <w:r>
        <w:t xml:space="preserve">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barang-barang</w:t>
      </w:r>
      <w:proofErr w:type="spellEnd"/>
      <w:r>
        <w:t xml:space="preserve"> </w:t>
      </w:r>
      <w:proofErr w:type="spellStart"/>
      <w:r>
        <w:t>penyandang</w:t>
      </w:r>
      <w:proofErr w:type="spellEnd"/>
      <w:r>
        <w:t xml:space="preserve"> </w:t>
      </w:r>
      <w:proofErr w:type="spellStart"/>
      <w:r>
        <w:t>akuarium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 oleh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dan juga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barang-barang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63C51934" w14:textId="77777777" w:rsidR="005561F2" w:rsidRDefault="005561F2" w:rsidP="00C70A8F">
      <w:pPr>
        <w:ind w:left="1080"/>
      </w:pPr>
    </w:p>
    <w:p w14:paraId="73C93DDF" w14:textId="37118E50" w:rsidR="00C70A8F" w:rsidRDefault="00C70A8F" w:rsidP="00C70A8F">
      <w:pPr>
        <w:pStyle w:val="Style1"/>
        <w:numPr>
          <w:ilvl w:val="0"/>
          <w:numId w:val="25"/>
        </w:numPr>
        <w:spacing w:before="0"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Contact Us Page</w:t>
      </w:r>
    </w:p>
    <w:p w14:paraId="378D6256" w14:textId="75FADC65" w:rsidR="00C70A8F" w:rsidRDefault="005561F2" w:rsidP="005561F2">
      <w:pPr>
        <w:ind w:left="720"/>
      </w:pPr>
      <w:r>
        <w:rPr>
          <w:noProof/>
        </w:rPr>
        <w:drawing>
          <wp:inline distT="0" distB="0" distL="0" distR="0" wp14:anchorId="0DF12D11" wp14:editId="79940A02">
            <wp:extent cx="5532120" cy="2597808"/>
            <wp:effectExtent l="190500" t="190500" r="182880" b="1835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228" cy="2614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05DD5" w14:textId="18AFD1B0" w:rsidR="005561F2" w:rsidRPr="00C70A8F" w:rsidRDefault="00AD49EC" w:rsidP="00AD49EC">
      <w:pPr>
        <w:spacing w:line="360" w:lineRule="auto"/>
        <w:ind w:left="1080"/>
      </w:pPr>
      <w:proofErr w:type="spellStart"/>
      <w:r>
        <w:t>Dalam</w:t>
      </w:r>
      <w:proofErr w:type="spellEnd"/>
      <w:r>
        <w:t xml:space="preserve"> page contact us </w:t>
      </w:r>
      <w:proofErr w:type="spellStart"/>
      <w:r>
        <w:t>ini</w:t>
      </w:r>
      <w:proofErr w:type="spellEnd"/>
      <w:r>
        <w:t xml:space="preserve">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form request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lastRenderedPageBreak/>
        <w:t>terpasang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user,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warning </w:t>
      </w:r>
      <w:proofErr w:type="spellStart"/>
      <w:r>
        <w:t>apabila</w:t>
      </w:r>
      <w:proofErr w:type="spellEnd"/>
      <w:r>
        <w:t xml:space="preserve"> format yang di-input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tepat</w:t>
      </w:r>
      <w:proofErr w:type="spellEnd"/>
      <w:r>
        <w:t>.</w:t>
      </w:r>
    </w:p>
    <w:p w14:paraId="175CEEB2" w14:textId="6366B76A" w:rsidR="009F37DD" w:rsidRPr="00682E72" w:rsidRDefault="00EF23C2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Image </w:t>
      </w:r>
      <w:r w:rsidR="009F37DD" w:rsidRPr="00682E72">
        <w:rPr>
          <w:rFonts w:ascii="Times New Roman" w:hAnsi="Times New Roman" w:cs="Times New Roman"/>
          <w:sz w:val="28"/>
          <w:szCs w:val="28"/>
        </w:rPr>
        <w:t>Reference</w:t>
      </w:r>
      <w:r>
        <w:rPr>
          <w:rFonts w:ascii="Times New Roman" w:hAnsi="Times New Roman" w:cs="Times New Roman"/>
          <w:sz w:val="28"/>
          <w:szCs w:val="28"/>
        </w:rPr>
        <w:t>s</w:t>
      </w:r>
    </w:p>
    <w:p w14:paraId="3FDD20CA" w14:textId="2BE4B9F0" w:rsidR="00842715" w:rsidRDefault="0014200F" w:rsidP="00141764">
      <w:pPr>
        <w:pStyle w:val="ListParagraph"/>
        <w:numPr>
          <w:ilvl w:val="0"/>
          <w:numId w:val="21"/>
        </w:numPr>
        <w:spacing w:line="360" w:lineRule="auto"/>
      </w:pPr>
      <w:r>
        <w:t>Contact Us</w:t>
      </w:r>
      <w:r w:rsidR="007053B2">
        <w:t xml:space="preserve"> Image</w:t>
      </w:r>
      <w:r>
        <w:t xml:space="preserve"> (</w:t>
      </w:r>
      <w:hyperlink r:id="rId14" w:history="1">
        <w:r w:rsidR="00B40F53" w:rsidRPr="00094342">
          <w:rPr>
            <w:rStyle w:val="Hyperlink"/>
          </w:rPr>
          <w:t>https://hrmasia.com/wp-content/uploads/2021/01/113993951_m-2048x1367.jpg</w:t>
        </w:r>
      </w:hyperlink>
      <w:r w:rsidR="003428B7">
        <w:t>)</w:t>
      </w:r>
    </w:p>
    <w:p w14:paraId="792B2681" w14:textId="1B65CFE1" w:rsidR="003428B7" w:rsidRDefault="003428B7" w:rsidP="003428B7">
      <w:pPr>
        <w:pStyle w:val="ListParagraph"/>
        <w:numPr>
          <w:ilvl w:val="0"/>
          <w:numId w:val="21"/>
        </w:numPr>
        <w:spacing w:line="360" w:lineRule="auto"/>
      </w:pPr>
      <w:r>
        <w:t>Exotic Fish Set (</w:t>
      </w:r>
      <w:hyperlink r:id="rId15" w:history="1">
        <w:r w:rsidRPr="00094342">
          <w:rPr>
            <w:rStyle w:val="Hyperlink"/>
          </w:rPr>
          <w:t>https://www.freepik.com/free-vector/exotic-fish-set_4187133.htm</w:t>
        </w:r>
      </w:hyperlink>
      <w:r>
        <w:t>)</w:t>
      </w:r>
    </w:p>
    <w:p w14:paraId="5D15458B" w14:textId="15EC0AC4" w:rsidR="003428B7" w:rsidRDefault="003428B7" w:rsidP="003428B7">
      <w:pPr>
        <w:pStyle w:val="ListParagraph"/>
        <w:numPr>
          <w:ilvl w:val="0"/>
          <w:numId w:val="21"/>
        </w:numPr>
        <w:spacing w:line="360" w:lineRule="auto"/>
      </w:pPr>
      <w:r>
        <w:t>Aquarium Icon Set (</w:t>
      </w:r>
      <w:hyperlink r:id="rId16" w:history="1">
        <w:r w:rsidRPr="00094342">
          <w:rPr>
            <w:rStyle w:val="Hyperlink"/>
          </w:rPr>
          <w:t>https://www.freepik.com/free-vector/aquarium-icons-set_6405922.htm</w:t>
        </w:r>
      </w:hyperlink>
      <w:r>
        <w:t>)</w:t>
      </w:r>
    </w:p>
    <w:p w14:paraId="5951CA91" w14:textId="1D95C67A" w:rsidR="00EF23C2" w:rsidRDefault="00EF23C2" w:rsidP="003428B7">
      <w:pPr>
        <w:pStyle w:val="ListParagraph"/>
        <w:numPr>
          <w:ilvl w:val="0"/>
          <w:numId w:val="21"/>
        </w:numPr>
        <w:spacing w:line="360" w:lineRule="auto"/>
      </w:pPr>
      <w:r>
        <w:t>Underwater Life (</w:t>
      </w:r>
      <w:hyperlink r:id="rId17" w:anchor="query=aquarium&amp;position=44&amp;from_view=search" w:history="1">
        <w:r w:rsidRPr="00094342">
          <w:rPr>
            <w:rStyle w:val="Hyperlink"/>
          </w:rPr>
          <w:t>https://www.freepik.com/free-vector/colorful-underwater-life-template_9581012.htm#query=aquarium&amp;position=44&amp;from_view=search</w:t>
        </w:r>
      </w:hyperlink>
      <w:r>
        <w:t>)</w:t>
      </w:r>
    </w:p>
    <w:p w14:paraId="45C79B18" w14:textId="0AA6018A" w:rsidR="00EF23C2" w:rsidRDefault="00EF23C2" w:rsidP="003428B7">
      <w:pPr>
        <w:pStyle w:val="ListParagraph"/>
        <w:numPr>
          <w:ilvl w:val="0"/>
          <w:numId w:val="21"/>
        </w:numPr>
        <w:spacing w:line="360" w:lineRule="auto"/>
      </w:pPr>
      <w:r>
        <w:t>World Oceans Day (</w:t>
      </w:r>
      <w:hyperlink r:id="rId18" w:anchor="page=2&amp;query=aquarium&amp;position=0&amp;from_view=search" w:history="1">
        <w:r w:rsidRPr="00094342">
          <w:rPr>
            <w:rStyle w:val="Hyperlink"/>
          </w:rPr>
          <w:t>https://www.freepik.com/free-vector/organic-flat-world-oceans-day-illustration_13559200.htm#page=2&amp;query=aquarium&amp;position=0&amp;from_view=search</w:t>
        </w:r>
      </w:hyperlink>
      <w:r>
        <w:t>)</w:t>
      </w:r>
    </w:p>
    <w:p w14:paraId="76D300D0" w14:textId="03590F20" w:rsidR="00EF23C2" w:rsidRDefault="00EF23C2" w:rsidP="003428B7">
      <w:pPr>
        <w:pStyle w:val="ListParagraph"/>
        <w:numPr>
          <w:ilvl w:val="0"/>
          <w:numId w:val="21"/>
        </w:numPr>
        <w:spacing w:line="360" w:lineRule="auto"/>
      </w:pPr>
      <w:r>
        <w:t>Exotic Fish Swimming (</w:t>
      </w:r>
      <w:hyperlink r:id="rId19" w:anchor="page=4&amp;query=aquarium&amp;position=2&amp;from_view=search" w:history="1">
        <w:r w:rsidRPr="00094342">
          <w:rPr>
            <w:rStyle w:val="Hyperlink"/>
          </w:rPr>
          <w:t>https://www.freepik.com/free-photo/exotic-fish-swimming-freshwater_1121597.htm#page=4&amp;query=aquarium&amp;position=2&amp;from_view=search</w:t>
        </w:r>
      </w:hyperlink>
      <w:r>
        <w:t>)</w:t>
      </w:r>
    </w:p>
    <w:p w14:paraId="472E26E8" w14:textId="0BD19BF7" w:rsidR="00EF23C2" w:rsidRDefault="000D3A96" w:rsidP="003428B7">
      <w:pPr>
        <w:pStyle w:val="ListParagraph"/>
        <w:numPr>
          <w:ilvl w:val="0"/>
          <w:numId w:val="21"/>
        </w:numPr>
        <w:spacing w:line="360" w:lineRule="auto"/>
      </w:pPr>
      <w:r>
        <w:t>Red Halfmoon (</w:t>
      </w:r>
      <w:hyperlink r:id="rId20" w:history="1">
        <w:r w:rsidRPr="00094342">
          <w:rPr>
            <w:rStyle w:val="Hyperlink"/>
          </w:rPr>
          <w:t>https://www.freepik.com/free-photo/red-halfmoon-betta-splendens-siamese-fighting-fish-isolated_1131554.htm?query=aquarium</w:t>
        </w:r>
      </w:hyperlink>
      <w:r>
        <w:t>)</w:t>
      </w:r>
    </w:p>
    <w:p w14:paraId="75738872" w14:textId="437C1F82" w:rsidR="000D3A96" w:rsidRDefault="000D3A96" w:rsidP="003428B7">
      <w:pPr>
        <w:pStyle w:val="ListParagraph"/>
        <w:numPr>
          <w:ilvl w:val="0"/>
          <w:numId w:val="21"/>
        </w:numPr>
        <w:spacing w:line="360" w:lineRule="auto"/>
      </w:pPr>
      <w:r>
        <w:t>White Halfmoon (</w:t>
      </w:r>
      <w:hyperlink r:id="rId21" w:anchor="&amp;position=2&amp;from_view=detail" w:history="1">
        <w:r w:rsidRPr="00094342">
          <w:rPr>
            <w:rStyle w:val="Hyperlink"/>
          </w:rPr>
          <w:t>https://www.freepik.com/free-photo/white-halfmoon-betta-fish_1131592.htm#&amp;position=2&amp;from_view=detail#query=a&amp;position=2&amp;from_view=detail</w:t>
        </w:r>
      </w:hyperlink>
      <w:r>
        <w:t>)</w:t>
      </w:r>
    </w:p>
    <w:p w14:paraId="7D17B8CC" w14:textId="0B4DD1F3" w:rsidR="000D3A96" w:rsidRDefault="000D3A96" w:rsidP="003428B7">
      <w:pPr>
        <w:pStyle w:val="ListParagraph"/>
        <w:numPr>
          <w:ilvl w:val="0"/>
          <w:numId w:val="21"/>
        </w:numPr>
        <w:spacing w:line="360" w:lineRule="auto"/>
      </w:pPr>
      <w:r>
        <w:t>Beta Halfmoon (</w:t>
      </w:r>
      <w:hyperlink r:id="rId22" w:anchor="&amp;position=6&amp;from_view=detail" w:history="1">
        <w:r w:rsidRPr="00094342">
          <w:rPr>
            <w:rStyle w:val="Hyperlink"/>
          </w:rPr>
          <w:t>https://www.freepik.com/free-photo/halfmoon-betta-splendens-siamese-fighting-fish-isolated_1131552.htm#&amp;position=6&amp;from_view=detail#query=a&amp;position=6&amp;from_view=detail</w:t>
        </w:r>
      </w:hyperlink>
      <w:r w:rsidR="00237289">
        <w:t>)</w:t>
      </w:r>
    </w:p>
    <w:p w14:paraId="7E0E527B" w14:textId="67F300E2" w:rsidR="000D3A96" w:rsidRDefault="000D3A96" w:rsidP="003428B7">
      <w:pPr>
        <w:pStyle w:val="ListParagraph"/>
        <w:numPr>
          <w:ilvl w:val="0"/>
          <w:numId w:val="21"/>
        </w:numPr>
        <w:spacing w:line="360" w:lineRule="auto"/>
      </w:pPr>
      <w:proofErr w:type="spellStart"/>
      <w:r>
        <w:t>Crowntail</w:t>
      </w:r>
      <w:proofErr w:type="spellEnd"/>
      <w:r>
        <w:t xml:space="preserve"> (</w:t>
      </w:r>
      <w:hyperlink r:id="rId23" w:history="1">
        <w:r w:rsidRPr="00094342">
          <w:rPr>
            <w:rStyle w:val="Hyperlink"/>
          </w:rPr>
          <w:t>https://www.freepik.com/free-photo/male-crown-tail-betta-splendens-siamese-fighting-fish_1131593.htm?query=aquarium</w:t>
        </w:r>
      </w:hyperlink>
      <w:r>
        <w:t>)</w:t>
      </w:r>
    </w:p>
    <w:p w14:paraId="6C143F87" w14:textId="7075DE73" w:rsidR="000D3A96" w:rsidRDefault="000D3A96" w:rsidP="003428B7">
      <w:pPr>
        <w:pStyle w:val="ListParagraph"/>
        <w:numPr>
          <w:ilvl w:val="0"/>
          <w:numId w:val="21"/>
        </w:numPr>
        <w:spacing w:line="360" w:lineRule="auto"/>
      </w:pPr>
      <w:r>
        <w:t xml:space="preserve">Tricolor </w:t>
      </w:r>
      <w:proofErr w:type="spellStart"/>
      <w:r>
        <w:t>Splenden</w:t>
      </w:r>
      <w:proofErr w:type="spellEnd"/>
      <w:r>
        <w:t xml:space="preserve"> (</w:t>
      </w:r>
      <w:hyperlink r:id="rId24" w:history="1">
        <w:r w:rsidRPr="00094342">
          <w:rPr>
            <w:rStyle w:val="Hyperlink"/>
          </w:rPr>
          <w:t>https://www.freepik.com/free-photo/beautiful-red-blue-white-betta-splendens-siamese-fighting-fish-commonly-known-as-betta-is-popular-fish-aquarium-trade_18736031.htm?query=betta%20fish</w:t>
        </w:r>
      </w:hyperlink>
      <w:r>
        <w:t>)</w:t>
      </w:r>
    </w:p>
    <w:p w14:paraId="09500F7B" w14:textId="31544A7E" w:rsidR="000D3A96" w:rsidRDefault="000D3A96" w:rsidP="003428B7">
      <w:pPr>
        <w:pStyle w:val="ListParagraph"/>
        <w:numPr>
          <w:ilvl w:val="0"/>
          <w:numId w:val="21"/>
        </w:numPr>
        <w:spacing w:line="360" w:lineRule="auto"/>
      </w:pPr>
      <w:r>
        <w:t>Siam Beta (</w:t>
      </w:r>
      <w:hyperlink r:id="rId25" w:history="1">
        <w:r w:rsidRPr="00094342">
          <w:rPr>
            <w:rStyle w:val="Hyperlink"/>
          </w:rPr>
          <w:t>https://www.freepik.com/free-photo/siam-betta-fish_4107832.htm?query=betta%20fish</w:t>
        </w:r>
      </w:hyperlink>
      <w:r>
        <w:t>)</w:t>
      </w:r>
    </w:p>
    <w:p w14:paraId="6A0969AF" w14:textId="0BF0EE61" w:rsidR="000D3A96" w:rsidRDefault="000D3A96" w:rsidP="003428B7">
      <w:pPr>
        <w:pStyle w:val="ListParagraph"/>
        <w:numPr>
          <w:ilvl w:val="0"/>
          <w:numId w:val="21"/>
        </w:numPr>
        <w:spacing w:line="360" w:lineRule="auto"/>
      </w:pPr>
      <w:r>
        <w:t>Gold</w:t>
      </w:r>
      <w:r w:rsidR="009F6848">
        <w:t>en</w:t>
      </w:r>
      <w:r>
        <w:t xml:space="preserve"> Halfmoon (</w:t>
      </w:r>
      <w:hyperlink r:id="rId26" w:history="1">
        <w:r w:rsidRPr="00094342">
          <w:rPr>
            <w:rStyle w:val="Hyperlink"/>
          </w:rPr>
          <w:t>https://www.freepik.com/free-photo/halfmoon-betta-fish_4107831.htm?query=betta%20fish</w:t>
        </w:r>
      </w:hyperlink>
      <w:r>
        <w:t>)</w:t>
      </w:r>
    </w:p>
    <w:p w14:paraId="5DAA4FDA" w14:textId="52F924B1" w:rsidR="000D3A96" w:rsidRDefault="009F6848" w:rsidP="003428B7">
      <w:pPr>
        <w:pStyle w:val="ListParagraph"/>
        <w:numPr>
          <w:ilvl w:val="0"/>
          <w:numId w:val="21"/>
        </w:numPr>
        <w:spacing w:line="360" w:lineRule="auto"/>
      </w:pPr>
      <w:r>
        <w:t>Siam Beta White</w:t>
      </w:r>
      <w:r w:rsidR="000D3A96">
        <w:t xml:space="preserve"> (</w:t>
      </w:r>
      <w:hyperlink r:id="rId27" w:anchor="page=2&amp;query=betta%20fish%20aquarium&amp;position=1&amp;from_view=search" w:history="1">
        <w:r w:rsidRPr="00A05801">
          <w:rPr>
            <w:rStyle w:val="Hyperlink"/>
          </w:rPr>
          <w:t>https://www.freepik.com/free-photo/beautiful-colorful-siamese-betta-fish_4381177.htm#page=2&amp;query=betta%20fish%20aquarium&amp;position=1&amp;from_view=search</w:t>
        </w:r>
      </w:hyperlink>
      <w:r w:rsidR="000D3A96">
        <w:t>)</w:t>
      </w:r>
      <w:r>
        <w:t xml:space="preserve"> </w:t>
      </w:r>
    </w:p>
    <w:p w14:paraId="1A951E29" w14:textId="3002067B" w:rsidR="00237289" w:rsidRDefault="002C7A57" w:rsidP="003428B7">
      <w:pPr>
        <w:pStyle w:val="ListParagraph"/>
        <w:numPr>
          <w:ilvl w:val="0"/>
          <w:numId w:val="21"/>
        </w:numPr>
        <w:spacing w:line="360" w:lineRule="auto"/>
      </w:pPr>
      <w:r>
        <w:lastRenderedPageBreak/>
        <w:t>Aquarium</w:t>
      </w:r>
      <w:r w:rsidR="00237289">
        <w:t xml:space="preserve"> Light (</w:t>
      </w:r>
      <w:hyperlink r:id="rId28" w:history="1">
        <w:r w:rsidRPr="00A119AA">
          <w:rPr>
            <w:rStyle w:val="Hyperlink"/>
          </w:rPr>
          <w:t>https://www.amazon.com/NICREW-ClassicLED-Aquarium-Dimmable-2-Channel/dp/B07V7DCCJB/ref=sr_1_23?crid=8OPUD9WQQLTF&amp;keywords=aquarium+light&amp;qid=1654868361&amp;sprefix=aquarium+light%27%2Caps%2C476&amp;sr=8-23</w:t>
        </w:r>
      </w:hyperlink>
      <w:r w:rsidR="00237289">
        <w:t>)</w:t>
      </w:r>
      <w:r>
        <w:t xml:space="preserve"> </w:t>
      </w:r>
    </w:p>
    <w:p w14:paraId="75663192" w14:textId="135C529C" w:rsidR="00237289" w:rsidRDefault="00237289" w:rsidP="003428B7">
      <w:pPr>
        <w:pStyle w:val="ListParagraph"/>
        <w:numPr>
          <w:ilvl w:val="0"/>
          <w:numId w:val="21"/>
        </w:numPr>
        <w:spacing w:line="360" w:lineRule="auto"/>
      </w:pPr>
      <w:r>
        <w:t>Canister Filter (</w:t>
      </w:r>
      <w:hyperlink r:id="rId29" w:history="1">
        <w:r w:rsidRPr="00094342">
          <w:rPr>
            <w:rStyle w:val="Hyperlink"/>
          </w:rPr>
          <w:t>https://www.amazon.com/Fluval-307-Perfomance-Canister-Filter/dp/B07JH4JHTC/ref=sr_1_23?crid=2324HTJ0RGDPN&amp;keywords=aquarium+equipment&amp;qid=1654850365&amp;sprefix=aquarium+equipm%2Caps%2C400&amp;sr=8-23</w:t>
        </w:r>
      </w:hyperlink>
      <w:r>
        <w:t>)</w:t>
      </w:r>
    </w:p>
    <w:p w14:paraId="423197EF" w14:textId="77B5C53B" w:rsidR="00237289" w:rsidRDefault="00237289" w:rsidP="003428B7">
      <w:pPr>
        <w:pStyle w:val="ListParagraph"/>
        <w:numPr>
          <w:ilvl w:val="0"/>
          <w:numId w:val="21"/>
        </w:numPr>
        <w:spacing w:line="360" w:lineRule="auto"/>
      </w:pPr>
      <w:r>
        <w:t>Rotor Pump (</w:t>
      </w:r>
      <w:hyperlink r:id="rId30" w:history="1">
        <w:r w:rsidRPr="00094342">
          <w:rPr>
            <w:rStyle w:val="Hyperlink"/>
          </w:rPr>
          <w:t>https://www.amazon.com/Little-Giant-566135-Flex-6000-Gallons/dp/B009HEKONI/ref=sr_1_35?crid=2324HTJ0RGDPN&amp;keywords=aquarium+equipment&amp;qid=1654850365&amp;sprefix=aquarium+equipm%2Caps%2C400&amp;sr=8-35</w:t>
        </w:r>
      </w:hyperlink>
      <w:r>
        <w:t>)</w:t>
      </w:r>
    </w:p>
    <w:p w14:paraId="018EDD0F" w14:textId="3A555BF6" w:rsidR="00237289" w:rsidRDefault="00237289" w:rsidP="003428B7">
      <w:pPr>
        <w:pStyle w:val="ListParagraph"/>
        <w:numPr>
          <w:ilvl w:val="0"/>
          <w:numId w:val="21"/>
        </w:numPr>
        <w:spacing w:line="360" w:lineRule="auto"/>
      </w:pPr>
      <w:r>
        <w:t>Water Inverter (</w:t>
      </w:r>
      <w:hyperlink r:id="rId31" w:history="1">
        <w:r w:rsidRPr="00094342">
          <w:rPr>
            <w:rStyle w:val="Hyperlink"/>
          </w:rPr>
          <w:t>https://www.amazon.com/hygger-Controller-Powerhead-Submersible-Circulation/dp/B083LFZ4HC/ref=sr_1_55_sspa?crid=2324HTJ0RGDPN&amp;keywords=aquarium+equipment&amp;qid=1654850365&amp;sprefix=aquarium+equipm%2Caps%2C400&amp;sr=8-55-spons&amp;psc=1&amp;spLa=ZW5jcnlwdGVkUXVhbGlmaWVyPUExREdVQUVIS0tDSDU4JmVuY3J5cHRlZElkPUEwMDUyNjkzMTZGNzI3Sk5LWUlRRSZlbmNyeXB0ZWRBZElkPUEwMzY0NDI3MkhTU0M1UTJHTjFUTyZ3aWRnZXROYW1lPXNwX2J0ZiZhY3Rpb249Y2xpY2tSZWRpcmVjdCZkb05vdExvZ0NsaWNrPXRydWU=</w:t>
        </w:r>
      </w:hyperlink>
      <w:r>
        <w:t>)</w:t>
      </w:r>
    </w:p>
    <w:p w14:paraId="25260A25" w14:textId="2C0C0B94" w:rsidR="00237289" w:rsidRDefault="00ED5B67" w:rsidP="003428B7">
      <w:pPr>
        <w:pStyle w:val="ListParagraph"/>
        <w:numPr>
          <w:ilvl w:val="0"/>
          <w:numId w:val="21"/>
        </w:numPr>
        <w:spacing w:line="360" w:lineRule="auto"/>
      </w:pPr>
      <w:r>
        <w:t>Swirl</w:t>
      </w:r>
      <w:r w:rsidR="00237289">
        <w:t xml:space="preserve"> Controller (</w:t>
      </w:r>
      <w:hyperlink r:id="rId32" w:history="1">
        <w:r w:rsidR="00237289" w:rsidRPr="00094342">
          <w:rPr>
            <w:rStyle w:val="Hyperlink"/>
          </w:rPr>
          <w:t>https://www.amazon.com/aquastation-Controllable-Pump-Marine-Controller-Circulation/dp/B07C5KSKR3/ref=sr_1_58?crid=2324HTJ0RGDPN&amp;keywords=aquarium+equipment&amp;qid=1654850491&amp;sprefix=aquarium+equipm%2Caps%2C400&amp;sr=8-58</w:t>
        </w:r>
      </w:hyperlink>
      <w:r w:rsidR="00237289">
        <w:t>)</w:t>
      </w:r>
    </w:p>
    <w:p w14:paraId="342FCD86" w14:textId="44D53895" w:rsidR="00237289" w:rsidRDefault="00237289" w:rsidP="003428B7">
      <w:pPr>
        <w:pStyle w:val="ListParagraph"/>
        <w:numPr>
          <w:ilvl w:val="0"/>
          <w:numId w:val="21"/>
        </w:numPr>
        <w:spacing w:line="360" w:lineRule="auto"/>
      </w:pPr>
      <w:r>
        <w:t>Air Pump (</w:t>
      </w:r>
      <w:hyperlink r:id="rId33" w:history="1">
        <w:r w:rsidRPr="00094342">
          <w:rPr>
            <w:rStyle w:val="Hyperlink"/>
          </w:rPr>
          <w:t>https://www.amazon.com/VIVOSUN-Commercial-Aquarium-Hydroponic-Systems/dp/B06XDKRYC6/ref=sr_1_77?crid=2324HTJ0RGDPN&amp;keywords=aquarium+equipment&amp;qid=1654850491&amp;sprefix=aquarium+equipm%2Caps%2C400&amp;sr=8-77</w:t>
        </w:r>
      </w:hyperlink>
      <w:r>
        <w:t xml:space="preserve">) </w:t>
      </w:r>
    </w:p>
    <w:p w14:paraId="42E8854B" w14:textId="693EA0FB" w:rsidR="00237289" w:rsidRDefault="00237289" w:rsidP="003428B7">
      <w:pPr>
        <w:pStyle w:val="ListParagraph"/>
        <w:numPr>
          <w:ilvl w:val="0"/>
          <w:numId w:val="21"/>
        </w:numPr>
        <w:spacing w:line="360" w:lineRule="auto"/>
      </w:pPr>
      <w:r>
        <w:t>Electric Cleaner (</w:t>
      </w:r>
      <w:hyperlink r:id="rId34" w:history="1">
        <w:r w:rsidRPr="00094342">
          <w:rPr>
            <w:rStyle w:val="Hyperlink"/>
          </w:rPr>
          <w:t>https://www.amazon.com/NICREW-Electric-Cleaner-Automatic-Aquarium/dp/B07QPRPJBJ/ref=sr_1_148?crid=2324HTJ0RGDPN&amp;keywords=aquarium+equipment&amp;qid=1654850552&amp;sprefix=aquarium+equipm%2Caps%2C400&amp;sr=8-148</w:t>
        </w:r>
      </w:hyperlink>
      <w:r>
        <w:t>)</w:t>
      </w:r>
    </w:p>
    <w:p w14:paraId="726785EF" w14:textId="00BE05CE" w:rsidR="00237289" w:rsidRDefault="00237289" w:rsidP="003428B7">
      <w:pPr>
        <w:pStyle w:val="ListParagraph"/>
        <w:numPr>
          <w:ilvl w:val="0"/>
          <w:numId w:val="21"/>
        </w:numPr>
        <w:spacing w:line="360" w:lineRule="auto"/>
      </w:pPr>
      <w:r>
        <w:t>Bubble Counter (</w:t>
      </w:r>
      <w:hyperlink r:id="rId35" w:history="1">
        <w:r w:rsidRPr="00094342">
          <w:rPr>
            <w:rStyle w:val="Hyperlink"/>
          </w:rPr>
          <w:t>https://www.amazon.com/Clscea-Aquarium-Regulator-Counter-Solenoid/dp/B08YRB4PC5/ref=sr_1_160?crid=2324HTJ0RGDPN&amp;keywords=aquarium+equipment&amp;qid=1654850552&amp;sprefix=aquarium+equipm%2Caps%2C400&amp;sr=8-160</w:t>
        </w:r>
      </w:hyperlink>
      <w:r>
        <w:t xml:space="preserve">) </w:t>
      </w:r>
    </w:p>
    <w:p w14:paraId="14F16C9B" w14:textId="51AC71B1" w:rsidR="00237289" w:rsidRDefault="00237289" w:rsidP="003428B7">
      <w:pPr>
        <w:pStyle w:val="ListParagraph"/>
        <w:numPr>
          <w:ilvl w:val="0"/>
          <w:numId w:val="21"/>
        </w:numPr>
        <w:spacing w:line="360" w:lineRule="auto"/>
      </w:pPr>
      <w:r>
        <w:t>Aquariums</w:t>
      </w:r>
    </w:p>
    <w:p w14:paraId="5F927AC6" w14:textId="4473B40F" w:rsidR="00237289" w:rsidRDefault="00560B7A" w:rsidP="00237289">
      <w:pPr>
        <w:pStyle w:val="ListParagraph"/>
        <w:numPr>
          <w:ilvl w:val="0"/>
          <w:numId w:val="24"/>
        </w:numPr>
        <w:spacing w:line="360" w:lineRule="auto"/>
      </w:pPr>
      <w:hyperlink r:id="rId36" w:history="1">
        <w:r w:rsidR="00237289" w:rsidRPr="00094342">
          <w:rPr>
            <w:rStyle w:val="Hyperlink"/>
          </w:rPr>
          <w:t>https://www.amazon.com/Landen-Aquarium-Terrarium-Leveling-Contemporary/dp/B089WH2JXQ/ref=sr_1_30_sspa?keywords=aquarium&amp;qid=1654850807&amp;sr=8-30-</w:t>
        </w:r>
        <w:r w:rsidR="00237289" w:rsidRPr="00094342">
          <w:rPr>
            <w:rStyle w:val="Hyperlink"/>
          </w:rPr>
          <w:lastRenderedPageBreak/>
          <w:t>spons&amp;psc=1&amp;smid=A5U56F8N1IFUV&amp;spLa=ZW5jcnlwdGVkUXVhbGlmaWVyPUFHWFExUUVJMk05VjQmZW5jcnlwdGVkSWQ9QTAzNzMzNjUyWjA4TUpaTFJLRkZLJmVuY3J5cHRlZEFkSWQ9QTAzNjQyMjkzN1VJRUlFOVdJWjJNJndpZGdldE5hbWU9c3BfbXRmJmFjdGlvbj1jbGlja1JlZGlyZWN0JmRvTm90TG9nQ2xpY2s9dHJ1ZQ==</w:t>
        </w:r>
      </w:hyperlink>
      <w:r w:rsidR="00237289">
        <w:t xml:space="preserve"> </w:t>
      </w:r>
    </w:p>
    <w:p w14:paraId="25CF8828" w14:textId="3CAD8B65" w:rsidR="00237289" w:rsidRDefault="00560B7A" w:rsidP="00237289">
      <w:pPr>
        <w:pStyle w:val="ListParagraph"/>
        <w:numPr>
          <w:ilvl w:val="0"/>
          <w:numId w:val="24"/>
        </w:numPr>
        <w:spacing w:line="360" w:lineRule="auto"/>
      </w:pPr>
      <w:hyperlink r:id="rId37" w:history="1">
        <w:r w:rsidR="00237289" w:rsidRPr="00094342">
          <w:rPr>
            <w:rStyle w:val="Hyperlink"/>
          </w:rPr>
          <w:t>https://www.amazon.com/Landen-Aquarium-Terrarium-Leveling-Contemporary/dp/B089WKK4VK/ref=sr_1_50_sspa?keywords=aquarium&amp;qid=1654850833&amp;sr=8-50-spons&amp;psc=1&amp;smid=A5U56F8N1IFUV&amp;spLa=ZW5jcnlwdGVkUXVhbGlmaWVyPUFZSzFOVVhFOFlWTU8mZW5jcnlwdGVkSWQ9QTA0NTYxNTkzOTU2Q1kxUlBST0JRJmVuY3J5cHRlZEFkSWQ9QTEwMDgxMTYxSlVYOVhRQ1RTVEFXJndpZGdldE5hbWU9c3BfYXRmX25leHQmYWN0aW9uPWNsaWNrUmVkaXJlY3QmZG9Ob3RMb2dDbGljaz10cnVl</w:t>
        </w:r>
      </w:hyperlink>
      <w:r w:rsidR="00237289">
        <w:t xml:space="preserve"> </w:t>
      </w:r>
    </w:p>
    <w:p w14:paraId="0BFB2F1C" w14:textId="4BC0EA2E" w:rsidR="00237289" w:rsidRDefault="00560B7A" w:rsidP="00237289">
      <w:pPr>
        <w:pStyle w:val="ListParagraph"/>
        <w:numPr>
          <w:ilvl w:val="0"/>
          <w:numId w:val="24"/>
        </w:numPr>
        <w:spacing w:line="360" w:lineRule="auto"/>
      </w:pPr>
      <w:hyperlink r:id="rId38" w:history="1">
        <w:r w:rsidR="00237289" w:rsidRPr="00094342">
          <w:rPr>
            <w:rStyle w:val="Hyperlink"/>
          </w:rPr>
          <w:t>https://www.amazon.com/Aquadock-Gallons-Filter-Touching-Lighting/dp/B09PXVJHNN/ref=sr_1_58_sspa?keywords=aquarium&amp;qid=1654850807&amp;sr=8-58-spons&amp;psc=1&amp;spLa=ZW5jcnlwdGVkUXVhbGlmaWVyPUFHWFExUUVJMk05VjQmZW5jcnlwdGVkSWQ9QTAzNzMzNjUyWjA4TUpaTFJLRkZLJmVuY3J5cHRlZEFkSWQ9QTA5MjQzMjkyWjE4MFZWNU1TWU9VJndpZGdldE5hbWU9c3BfYnRmJmFjdGlvbj1jbGlja1JlZGlyZWN0JmRvTm90TG9nQ2xpY2s9dHJ1ZQ==</w:t>
        </w:r>
      </w:hyperlink>
      <w:r w:rsidR="00237289">
        <w:t xml:space="preserve"> </w:t>
      </w:r>
    </w:p>
    <w:p w14:paraId="42E4C26C" w14:textId="19C89FC6" w:rsidR="00237289" w:rsidRDefault="00560B7A" w:rsidP="00237289">
      <w:pPr>
        <w:pStyle w:val="ListParagraph"/>
        <w:numPr>
          <w:ilvl w:val="0"/>
          <w:numId w:val="24"/>
        </w:numPr>
        <w:spacing w:line="360" w:lineRule="auto"/>
      </w:pPr>
      <w:hyperlink r:id="rId39" w:history="1">
        <w:r w:rsidR="00237289" w:rsidRPr="00094342">
          <w:rPr>
            <w:rStyle w:val="Hyperlink"/>
          </w:rPr>
          <w:t>https://www.amazon.com/AQQA-Aquarium-Adjustable-Purification-Aromatherapy/dp/B09BMNN6HG/ref=sr_1_60_sspa?keywords=aquarium&amp;qid=1654850807&amp;sr=8-60-spons&amp;psc=1&amp;spLa=ZW5jcnlwdGVkUXVhbGlmaWVyPUFHWFExUUVJMk05VjQmZW5jcnlwdGVkSWQ9QTAzNzMzNjUyWjA4TUpaTFJLRkZLJmVuY3J5cHRlZEFkSWQ9QTA3MjI5MDAzRTFKSjFCME9XM0oxJndpZGdldE5hbWU9c3BfYnRmJmFjdGlvbj1jbGlja1JlZGlyZWN0JmRvTm90TG9nQ2xpY2s9dHJ1ZQ==</w:t>
        </w:r>
      </w:hyperlink>
      <w:r w:rsidR="00237289">
        <w:t xml:space="preserve"> </w:t>
      </w:r>
    </w:p>
    <w:p w14:paraId="40A63CB5" w14:textId="309DF355" w:rsidR="00237289" w:rsidRDefault="00560B7A" w:rsidP="00237289">
      <w:pPr>
        <w:pStyle w:val="ListParagraph"/>
        <w:numPr>
          <w:ilvl w:val="0"/>
          <w:numId w:val="24"/>
        </w:numPr>
        <w:spacing w:line="360" w:lineRule="auto"/>
      </w:pPr>
      <w:hyperlink r:id="rId40" w:history="1">
        <w:r w:rsidR="00237289" w:rsidRPr="00094342">
          <w:rPr>
            <w:rStyle w:val="Hyperlink"/>
          </w:rPr>
          <w:t>https://www.amazon.com/Landen-Gallon-Rimless-Aquarium-Thickness/dp/B01N6X3J8G/ref=sr_1_154?keywords=aquarium&amp;qid=1654850869&amp;sr=8-154</w:t>
        </w:r>
      </w:hyperlink>
    </w:p>
    <w:p w14:paraId="0340A646" w14:textId="66A6CBC1" w:rsidR="00237289" w:rsidRDefault="00560B7A" w:rsidP="00237289">
      <w:pPr>
        <w:pStyle w:val="ListParagraph"/>
        <w:numPr>
          <w:ilvl w:val="0"/>
          <w:numId w:val="24"/>
        </w:numPr>
        <w:spacing w:line="360" w:lineRule="auto"/>
      </w:pPr>
      <w:hyperlink r:id="rId41" w:history="1">
        <w:r w:rsidR="00237289" w:rsidRPr="00094342">
          <w:rPr>
            <w:rStyle w:val="Hyperlink"/>
          </w:rPr>
          <w:t>https://www.amazon.com/FLOW-15-Aquarium-LED-Light/dp/B005DWVRJI/ref=sr_1_202?keywords=aquarium&amp;qid=1654850884&amp;sr=8-202</w:t>
        </w:r>
      </w:hyperlink>
      <w:r w:rsidR="00237289">
        <w:t xml:space="preserve"> </w:t>
      </w: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lastRenderedPageBreak/>
        <w:t>Group Member</w:t>
      </w:r>
    </w:p>
    <w:p w14:paraId="06460C66" w14:textId="4F6B6D9C" w:rsidR="002F5E84" w:rsidRDefault="00B50713" w:rsidP="00A60661">
      <w:pPr>
        <w:pStyle w:val="ListParagraph"/>
        <w:numPr>
          <w:ilvl w:val="0"/>
          <w:numId w:val="22"/>
        </w:numPr>
        <w:spacing w:line="360" w:lineRule="auto"/>
      </w:pPr>
      <w:r>
        <w:t>2201828442</w:t>
      </w:r>
      <w:r w:rsidR="00A81038">
        <w:t xml:space="preserve"> </w:t>
      </w:r>
      <w:r w:rsidR="00A531AA">
        <w:t>-</w:t>
      </w:r>
      <w:r w:rsidR="00A81038">
        <w:t xml:space="preserve"> </w:t>
      </w:r>
      <w:r>
        <w:t>Muhammad Akhta Caesar Ramadhan</w:t>
      </w:r>
    </w:p>
    <w:p w14:paraId="740FDC5B" w14:textId="558EDC12" w:rsidR="00DF3897" w:rsidRDefault="00A531AA" w:rsidP="00A531AA">
      <w:pPr>
        <w:pStyle w:val="ListParagraph"/>
        <w:numPr>
          <w:ilvl w:val="0"/>
          <w:numId w:val="22"/>
        </w:numPr>
        <w:spacing w:line="360" w:lineRule="auto"/>
      </w:pPr>
      <w:r>
        <w:t xml:space="preserve">2301901343 - </w:t>
      </w:r>
      <w:proofErr w:type="spellStart"/>
      <w:r>
        <w:t>Rhenald</w:t>
      </w:r>
      <w:proofErr w:type="spellEnd"/>
      <w:r>
        <w:t xml:space="preserve"> </w:t>
      </w:r>
      <w:proofErr w:type="spellStart"/>
      <w:r>
        <w:t>Ariendra</w:t>
      </w:r>
      <w:proofErr w:type="spellEnd"/>
      <w:r>
        <w:t xml:space="preserve"> Pasha </w:t>
      </w:r>
      <w:proofErr w:type="spellStart"/>
      <w:r>
        <w:t>Hidayat</w:t>
      </w:r>
      <w:proofErr w:type="spellEnd"/>
    </w:p>
    <w:p w14:paraId="04DFE8D3" w14:textId="77777777" w:rsidR="00DF3897" w:rsidRDefault="00DF3897" w:rsidP="00DF3897">
      <w:pPr>
        <w:pStyle w:val="ListParagraph"/>
        <w:spacing w:line="360" w:lineRule="auto"/>
      </w:pPr>
    </w:p>
    <w:sectPr w:rsidR="00DF3897" w:rsidSect="00DF2179">
      <w:headerReference w:type="default" r:id="rId42"/>
      <w:footerReference w:type="default" r:id="rId43"/>
      <w:headerReference w:type="first" r:id="rId44"/>
      <w:footerReference w:type="first" r:id="rId45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47F7D9" w14:textId="77777777" w:rsidR="00560B7A" w:rsidRDefault="00560B7A" w:rsidP="00273E4A">
      <w:r>
        <w:separator/>
      </w:r>
    </w:p>
  </w:endnote>
  <w:endnote w:type="continuationSeparator" w:id="0">
    <w:p w14:paraId="19823E58" w14:textId="77777777" w:rsidR="00560B7A" w:rsidRDefault="00560B7A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7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2F7185" w14:textId="77777777" w:rsidR="00560B7A" w:rsidRDefault="00560B7A" w:rsidP="00273E4A">
      <w:r>
        <w:separator/>
      </w:r>
    </w:p>
  </w:footnote>
  <w:footnote w:type="continuationSeparator" w:id="0">
    <w:p w14:paraId="2081CB7A" w14:textId="77777777" w:rsidR="00560B7A" w:rsidRDefault="00560B7A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506C2"/>
    <w:multiLevelType w:val="hybridMultilevel"/>
    <w:tmpl w:val="0018ED6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CCD171E"/>
    <w:multiLevelType w:val="hybridMultilevel"/>
    <w:tmpl w:val="2310741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2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1C47CE"/>
    <w:multiLevelType w:val="hybridMultilevel"/>
    <w:tmpl w:val="C2B631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40154C"/>
    <w:multiLevelType w:val="hybridMultilevel"/>
    <w:tmpl w:val="4FE2EF6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1"/>
  </w:num>
  <w:num w:numId="3">
    <w:abstractNumId w:val="15"/>
  </w:num>
  <w:num w:numId="4">
    <w:abstractNumId w:val="12"/>
  </w:num>
  <w:num w:numId="5">
    <w:abstractNumId w:val="20"/>
  </w:num>
  <w:num w:numId="6">
    <w:abstractNumId w:val="14"/>
  </w:num>
  <w:num w:numId="7">
    <w:abstractNumId w:val="21"/>
  </w:num>
  <w:num w:numId="8">
    <w:abstractNumId w:val="0"/>
  </w:num>
  <w:num w:numId="9">
    <w:abstractNumId w:val="5"/>
  </w:num>
  <w:num w:numId="10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2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7"/>
  </w:num>
  <w:num w:numId="15">
    <w:abstractNumId w:val="4"/>
  </w:num>
  <w:num w:numId="16">
    <w:abstractNumId w:val="19"/>
  </w:num>
  <w:num w:numId="17">
    <w:abstractNumId w:val="2"/>
  </w:num>
  <w:num w:numId="18">
    <w:abstractNumId w:val="16"/>
  </w:num>
  <w:num w:numId="19">
    <w:abstractNumId w:val="6"/>
  </w:num>
  <w:num w:numId="20">
    <w:abstractNumId w:val="18"/>
  </w:num>
  <w:num w:numId="21">
    <w:abstractNumId w:val="10"/>
  </w:num>
  <w:num w:numId="22">
    <w:abstractNumId w:val="9"/>
  </w:num>
  <w:num w:numId="23">
    <w:abstractNumId w:val="1"/>
  </w:num>
  <w:num w:numId="24">
    <w:abstractNumId w:val="13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D3A96"/>
    <w:rsid w:val="000E04CB"/>
    <w:rsid w:val="000E4571"/>
    <w:rsid w:val="000F057A"/>
    <w:rsid w:val="000F1262"/>
    <w:rsid w:val="000F1EBF"/>
    <w:rsid w:val="000F3EB6"/>
    <w:rsid w:val="000F7CFC"/>
    <w:rsid w:val="000F7FC6"/>
    <w:rsid w:val="00101893"/>
    <w:rsid w:val="00111477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200F"/>
    <w:rsid w:val="00145C2E"/>
    <w:rsid w:val="00150504"/>
    <w:rsid w:val="00150E94"/>
    <w:rsid w:val="00151847"/>
    <w:rsid w:val="001528F1"/>
    <w:rsid w:val="00156034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198"/>
    <w:rsid w:val="001D4810"/>
    <w:rsid w:val="001E07CD"/>
    <w:rsid w:val="001E11F9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289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3FDF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A57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36618"/>
    <w:rsid w:val="003422D3"/>
    <w:rsid w:val="003428B7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C7FF0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5F22"/>
    <w:rsid w:val="004564E4"/>
    <w:rsid w:val="004633AF"/>
    <w:rsid w:val="0046440B"/>
    <w:rsid w:val="00470964"/>
    <w:rsid w:val="004716A8"/>
    <w:rsid w:val="004733C1"/>
    <w:rsid w:val="00481640"/>
    <w:rsid w:val="00484677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1F2"/>
    <w:rsid w:val="00556721"/>
    <w:rsid w:val="00556E41"/>
    <w:rsid w:val="00560B7A"/>
    <w:rsid w:val="0056256C"/>
    <w:rsid w:val="00571B72"/>
    <w:rsid w:val="00574438"/>
    <w:rsid w:val="005751E4"/>
    <w:rsid w:val="00582417"/>
    <w:rsid w:val="00582E4C"/>
    <w:rsid w:val="0059214E"/>
    <w:rsid w:val="0059267F"/>
    <w:rsid w:val="005A0221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4AA9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3B27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4E4A"/>
    <w:rsid w:val="00695DD8"/>
    <w:rsid w:val="006A603D"/>
    <w:rsid w:val="006B19E8"/>
    <w:rsid w:val="006B271E"/>
    <w:rsid w:val="006D1E64"/>
    <w:rsid w:val="006D2233"/>
    <w:rsid w:val="006D36BC"/>
    <w:rsid w:val="006D40B0"/>
    <w:rsid w:val="006D49E7"/>
    <w:rsid w:val="006F4D80"/>
    <w:rsid w:val="00701ECA"/>
    <w:rsid w:val="007053B2"/>
    <w:rsid w:val="00720962"/>
    <w:rsid w:val="00720DD4"/>
    <w:rsid w:val="0072245D"/>
    <w:rsid w:val="007343CA"/>
    <w:rsid w:val="0073481B"/>
    <w:rsid w:val="00736180"/>
    <w:rsid w:val="00737595"/>
    <w:rsid w:val="00740F48"/>
    <w:rsid w:val="00754320"/>
    <w:rsid w:val="0077296C"/>
    <w:rsid w:val="00782F61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369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B81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0A5D"/>
    <w:rsid w:val="009F37DD"/>
    <w:rsid w:val="009F6848"/>
    <w:rsid w:val="009F6BDE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1AA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275D"/>
    <w:rsid w:val="00AB42BB"/>
    <w:rsid w:val="00AC0C63"/>
    <w:rsid w:val="00AC4853"/>
    <w:rsid w:val="00AC5D98"/>
    <w:rsid w:val="00AC6BEF"/>
    <w:rsid w:val="00AD0B16"/>
    <w:rsid w:val="00AD2114"/>
    <w:rsid w:val="00AD49EC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0F53"/>
    <w:rsid w:val="00B440FB"/>
    <w:rsid w:val="00B4674F"/>
    <w:rsid w:val="00B46795"/>
    <w:rsid w:val="00B50713"/>
    <w:rsid w:val="00B517FB"/>
    <w:rsid w:val="00B56370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5DA"/>
    <w:rsid w:val="00BE68E0"/>
    <w:rsid w:val="00BF2997"/>
    <w:rsid w:val="00BF7C45"/>
    <w:rsid w:val="00C02695"/>
    <w:rsid w:val="00C029E3"/>
    <w:rsid w:val="00C109B4"/>
    <w:rsid w:val="00C170F0"/>
    <w:rsid w:val="00C2023A"/>
    <w:rsid w:val="00C226FB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485F"/>
    <w:rsid w:val="00C55954"/>
    <w:rsid w:val="00C56C03"/>
    <w:rsid w:val="00C57A8A"/>
    <w:rsid w:val="00C57FE8"/>
    <w:rsid w:val="00C60EC1"/>
    <w:rsid w:val="00C6206A"/>
    <w:rsid w:val="00C6549A"/>
    <w:rsid w:val="00C67E6A"/>
    <w:rsid w:val="00C70A8F"/>
    <w:rsid w:val="00C75486"/>
    <w:rsid w:val="00C8483C"/>
    <w:rsid w:val="00C915BF"/>
    <w:rsid w:val="00C918E5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2AB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32DB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B599F"/>
    <w:rsid w:val="00DC1543"/>
    <w:rsid w:val="00DC1C10"/>
    <w:rsid w:val="00DC4B9D"/>
    <w:rsid w:val="00DC5553"/>
    <w:rsid w:val="00DC700A"/>
    <w:rsid w:val="00DD4A70"/>
    <w:rsid w:val="00DD58A2"/>
    <w:rsid w:val="00DE2FA6"/>
    <w:rsid w:val="00DF0F8A"/>
    <w:rsid w:val="00DF2179"/>
    <w:rsid w:val="00DF224B"/>
    <w:rsid w:val="00DF3897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09DD"/>
    <w:rsid w:val="00E55BFE"/>
    <w:rsid w:val="00E55F16"/>
    <w:rsid w:val="00E56B60"/>
    <w:rsid w:val="00E56D92"/>
    <w:rsid w:val="00E63A8B"/>
    <w:rsid w:val="00E642BF"/>
    <w:rsid w:val="00E660C4"/>
    <w:rsid w:val="00E710E1"/>
    <w:rsid w:val="00E7288B"/>
    <w:rsid w:val="00E751E9"/>
    <w:rsid w:val="00E80EB9"/>
    <w:rsid w:val="00E8112B"/>
    <w:rsid w:val="00E83F0C"/>
    <w:rsid w:val="00E859FC"/>
    <w:rsid w:val="00E8764C"/>
    <w:rsid w:val="00E900EE"/>
    <w:rsid w:val="00E932C2"/>
    <w:rsid w:val="00E93DA0"/>
    <w:rsid w:val="00EA23D6"/>
    <w:rsid w:val="00EA7FA8"/>
    <w:rsid w:val="00EB05E7"/>
    <w:rsid w:val="00EB0F19"/>
    <w:rsid w:val="00EB5190"/>
    <w:rsid w:val="00EB7CD4"/>
    <w:rsid w:val="00EC681F"/>
    <w:rsid w:val="00ED2BD7"/>
    <w:rsid w:val="00ED5890"/>
    <w:rsid w:val="00ED5B67"/>
    <w:rsid w:val="00EF17AC"/>
    <w:rsid w:val="00EF23C2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1F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A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E65B0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1D4198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19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C7A57"/>
    <w:rPr>
      <w:rFonts w:asciiTheme="majorHAnsi" w:eastAsiaTheme="majorEastAsia" w:hAnsiTheme="majorHAnsi" w:cstheme="majorBidi"/>
      <w:color w:val="E65B01" w:themeColor="accent1" w:themeShade="BF"/>
      <w:sz w:val="32"/>
      <w:szCs w:val="3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freepik.com/free-vector/organic-flat-world-oceans-day-illustration_13559200.htm" TargetMode="External"/><Relationship Id="rId26" Type="http://schemas.openxmlformats.org/officeDocument/2006/relationships/hyperlink" Target="https://www.freepik.com/free-photo/halfmoon-betta-fish_4107831.htm?query=betta%20fish" TargetMode="External"/><Relationship Id="rId39" Type="http://schemas.openxmlformats.org/officeDocument/2006/relationships/hyperlink" Target="https://www.amazon.com/AQQA-Aquarium-Adjustable-Purification-Aromatherapy/dp/B09BMNN6HG/ref=sr_1_60_sspa?keywords=aquarium&amp;qid=1654850807&amp;sr=8-60-spons&amp;psc=1&amp;spLa=ZW5jcnlwdGVkUXVhbGlmaWVyPUFHWFExUUVJMk05VjQmZW5jcnlwdGVkSWQ9QTAzNzMzNjUyWjA4TUpaTFJLRkZLJmVuY3J5cHRlZEFkSWQ9QTA3MjI5MDAzRTFKSjFCME9XM0oxJndpZGdldE5hbWU9c3BfYnRmJmFjdGlvbj1jbGlja1JlZGlyZWN0JmRvTm90TG9nQ2xpY2s9dHJ1ZQ==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freepik.com/free-photo/white-halfmoon-betta-fish_1131592.htm" TargetMode="External"/><Relationship Id="rId34" Type="http://schemas.openxmlformats.org/officeDocument/2006/relationships/hyperlink" Target="https://www.amazon.com/NICREW-Electric-Cleaner-Automatic-Aquarium/dp/B07QPRPJBJ/ref=sr_1_148?crid=2324HTJ0RGDPN&amp;keywords=aquarium+equipment&amp;qid=1654850552&amp;sprefix=aquarium+equipm%2Caps%2C400&amp;sr=8-148" TargetMode="External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freepik.com/free-vector/colorful-underwater-life-template_9581012.htm" TargetMode="External"/><Relationship Id="rId25" Type="http://schemas.openxmlformats.org/officeDocument/2006/relationships/hyperlink" Target="https://www.freepik.com/free-photo/siam-betta-fish_4107832.htm?query=betta%20fish" TargetMode="External"/><Relationship Id="rId33" Type="http://schemas.openxmlformats.org/officeDocument/2006/relationships/hyperlink" Target="https://www.amazon.com/VIVOSUN-Commercial-Aquarium-Hydroponic-Systems/dp/B06XDKRYC6/ref=sr_1_77?crid=2324HTJ0RGDPN&amp;keywords=aquarium+equipment&amp;qid=1654850491&amp;sprefix=aquarium+equipm%2Caps%2C400&amp;sr=8-77" TargetMode="External"/><Relationship Id="rId38" Type="http://schemas.openxmlformats.org/officeDocument/2006/relationships/hyperlink" Target="https://www.amazon.com/Aquadock-Gallons-Filter-Touching-Lighting/dp/B09PXVJHNN/ref=sr_1_58_sspa?keywords=aquarium&amp;qid=1654850807&amp;sr=8-58-spons&amp;psc=1&amp;spLa=ZW5jcnlwdGVkUXVhbGlmaWVyPUFHWFExUUVJMk05VjQmZW5jcnlwdGVkSWQ9QTAzNzMzNjUyWjA4TUpaTFJLRkZLJmVuY3J5cHRlZEFkSWQ9QTA5MjQzMjkyWjE4MFZWNU1TWU9VJndpZGdldE5hbWU9c3BfYnRmJmFjdGlvbj1jbGlja1JlZGlyZWN0JmRvTm90TG9nQ2xpY2s9dHJ1ZQ==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freepik.com/free-vector/aquarium-icons-set_6405922.htm" TargetMode="External"/><Relationship Id="rId20" Type="http://schemas.openxmlformats.org/officeDocument/2006/relationships/hyperlink" Target="https://www.freepik.com/free-photo/red-halfmoon-betta-splendens-siamese-fighting-fish-isolated_1131554.htm?query=aquarium" TargetMode="External"/><Relationship Id="rId29" Type="http://schemas.openxmlformats.org/officeDocument/2006/relationships/hyperlink" Target="https://www.amazon.com/Fluval-307-Perfomance-Canister-Filter/dp/B07JH4JHTC/ref=sr_1_23?crid=2324HTJ0RGDPN&amp;keywords=aquarium+equipment&amp;qid=1654850365&amp;sprefix=aquarium+equipm%2Caps%2C400&amp;sr=8-23" TargetMode="External"/><Relationship Id="rId41" Type="http://schemas.openxmlformats.org/officeDocument/2006/relationships/hyperlink" Target="https://www.amazon.com/FLOW-15-Aquarium-LED-Light/dp/B005DWVRJI/ref=sr_1_202?keywords=aquarium&amp;qid=1654850884&amp;sr=8-20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freepik.com/free-photo/beautiful-red-blue-white-betta-splendens-siamese-fighting-fish-commonly-known-as-betta-is-popular-fish-aquarium-trade_18736031.htm?query=betta%20fish" TargetMode="External"/><Relationship Id="rId32" Type="http://schemas.openxmlformats.org/officeDocument/2006/relationships/hyperlink" Target="https://www.amazon.com/aquastation-Controllable-Pump-Marine-Controller-Circulation/dp/B07C5KSKR3/ref=sr_1_58?crid=2324HTJ0RGDPN&amp;keywords=aquarium+equipment&amp;qid=1654850491&amp;sprefix=aquarium+equipm%2Caps%2C400&amp;sr=8-58" TargetMode="External"/><Relationship Id="rId37" Type="http://schemas.openxmlformats.org/officeDocument/2006/relationships/hyperlink" Target="https://www.amazon.com/Landen-Aquarium-Terrarium-Leveling-Contemporary/dp/B089WKK4VK/ref=sr_1_50_sspa?keywords=aquarium&amp;qid=1654850833&amp;sr=8-50-spons&amp;psc=1&amp;smid=A5U56F8N1IFUV&amp;spLa=ZW5jcnlwdGVkUXVhbGlmaWVyPUFZSzFOVVhFOFlWTU8mZW5jcnlwdGVkSWQ9QTA0NTYxNTkzOTU2Q1kxUlBST0JRJmVuY3J5cHRlZEFkSWQ9QTEwMDgxMTYxSlVYOVhRQ1RTVEFXJndpZGdldE5hbWU9c3BfYXRmX25leHQmYWN0aW9uPWNsaWNrUmVkaXJlY3QmZG9Ob3RMb2dDbGljaz10cnVl" TargetMode="External"/><Relationship Id="rId40" Type="http://schemas.openxmlformats.org/officeDocument/2006/relationships/hyperlink" Target="https://www.amazon.com/Landen-Gallon-Rimless-Aquarium-Thickness/dp/B01N6X3J8G/ref=sr_1_154?keywords=aquarium&amp;qid=1654850869&amp;sr=8-154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freepik.com/free-vector/exotic-fish-set_4187133.htm" TargetMode="External"/><Relationship Id="rId23" Type="http://schemas.openxmlformats.org/officeDocument/2006/relationships/hyperlink" Target="https://www.freepik.com/free-photo/male-crown-tail-betta-splendens-siamese-fighting-fish_1131593.htm?query=aquarium" TargetMode="External"/><Relationship Id="rId28" Type="http://schemas.openxmlformats.org/officeDocument/2006/relationships/hyperlink" Target="https://www.amazon.com/NICREW-ClassicLED-Aquarium-Dimmable-2-Channel/dp/B07V7DCCJB/ref=sr_1_23?crid=8OPUD9WQQLTF&amp;keywords=aquarium+light&amp;qid=1654868361&amp;sprefix=aquarium+light%27%2Caps%2C476&amp;sr=8-23" TargetMode="External"/><Relationship Id="rId36" Type="http://schemas.openxmlformats.org/officeDocument/2006/relationships/hyperlink" Target="https://www.amazon.com/Landen-Aquarium-Terrarium-Leveling-Contemporary/dp/B089WH2JXQ/ref=sr_1_30_sspa?keywords=aquarium&amp;qid=1654850807&amp;sr=8-30-spons&amp;psc=1&amp;smid=A5U56F8N1IFUV&amp;spLa=ZW5jcnlwdGVkUXVhbGlmaWVyPUFHWFExUUVJMk05VjQmZW5jcnlwdGVkSWQ9QTAzNzMzNjUyWjA4TUpaTFJLRkZLJmVuY3J5cHRlZEFkSWQ9QTAzNjQyMjkzN1VJRUlFOVdJWjJNJndpZGdldE5hbWU9c3BfbXRmJmFjdGlvbj1jbGlja1JlZGlyZWN0JmRvTm90TG9nQ2xpY2s9dHJ1ZQ==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freepik.com/free-photo/exotic-fish-swimming-freshwater_1121597.htm" TargetMode="External"/><Relationship Id="rId31" Type="http://schemas.openxmlformats.org/officeDocument/2006/relationships/hyperlink" Target="https://www.amazon.com/hygger-Controller-Powerhead-Submersible-Circulation/dp/B083LFZ4HC/ref=sr_1_55_sspa?crid=2324HTJ0RGDPN&amp;keywords=aquarium+equipment&amp;qid=1654850365&amp;sprefix=aquarium+equipm%2Caps%2C400&amp;sr=8-55-spons&amp;psc=1&amp;spLa=ZW5jcnlwdGVkUXVhbGlmaWVyPUExREdVQUVIS0tDSDU4JmVuY3J5cHRlZElkPUEwMDUyNjkzMTZGNzI3Sk5LWUlRRSZlbmNyeXB0ZWRBZElkPUEwMzY0NDI3MkhTU0M1UTJHTjFUTyZ3aWRnZXROYW1lPXNwX2J0ZiZhY3Rpb249Y2xpY2tSZWRpcmVjdCZkb05vdExvZ0NsaWNrPXRydWU=" TargetMode="External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rmasia.com/wp-content/uploads/2021/01/113993951_m-2048x1367.jpg" TargetMode="External"/><Relationship Id="rId22" Type="http://schemas.openxmlformats.org/officeDocument/2006/relationships/hyperlink" Target="https://www.freepik.com/free-photo/halfmoon-betta-splendens-siamese-fighting-fish-isolated_1131552.htm" TargetMode="External"/><Relationship Id="rId27" Type="http://schemas.openxmlformats.org/officeDocument/2006/relationships/hyperlink" Target="https://www.freepik.com/free-photo/beautiful-colorful-siamese-betta-fish_4381177.htm" TargetMode="External"/><Relationship Id="rId30" Type="http://schemas.openxmlformats.org/officeDocument/2006/relationships/hyperlink" Target="https://www.amazon.com/Little-Giant-566135-Flex-6000-Gallons/dp/B009HEKONI/ref=sr_1_35?crid=2324HTJ0RGDPN&amp;keywords=aquarium+equipment&amp;qid=1654850365&amp;sprefix=aquarium+equipm%2Caps%2C400&amp;sr=8-35" TargetMode="External"/><Relationship Id="rId35" Type="http://schemas.openxmlformats.org/officeDocument/2006/relationships/hyperlink" Target="https://www.amazon.com/Clscea-Aquarium-Regulator-Counter-Solenoid/dp/B08YRB4PC5/ref=sr_1_160?crid=2324HTJ0RGDPN&amp;keywords=aquarium+equipment&amp;qid=1654850552&amp;sprefix=aquarium+equipm%2Caps%2C400&amp;sr=8-160" TargetMode="External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15A7C-1296-42A2-8354-A8D2DFC69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0</TotalTime>
  <Pages>7</Pages>
  <Words>1979</Words>
  <Characters>11283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MUHAMMAD AKHTA CAESAR RAMADHAN</cp:lastModifiedBy>
  <cp:revision>10</cp:revision>
  <dcterms:created xsi:type="dcterms:W3CDTF">2022-03-28T11:28:00Z</dcterms:created>
  <dcterms:modified xsi:type="dcterms:W3CDTF">2022-06-13T14:51:00Z</dcterms:modified>
</cp:coreProperties>
</file>